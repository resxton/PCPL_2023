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F2496" w:rsidRPr="003D4637" w:rsidRDefault="00DF2496" w:rsidP="00216567">
      <w:pPr>
        <w:ind w:firstLine="0"/>
        <w:jc w:val="center"/>
        <w:rPr>
          <w:rFonts w:asciiTheme="minorHAnsi" w:hAnsiTheme="minorHAnsi" w:cstheme="minorHAnsi"/>
          <w:b/>
          <w:szCs w:val="28"/>
          <w:lang w:val="en-US"/>
        </w:rPr>
      </w:pPr>
    </w:p>
    <w:p w:rsidR="00BD68F8" w:rsidRPr="00606DC4" w:rsidRDefault="00BD68F8" w:rsidP="00ED6B17">
      <w:pPr>
        <w:ind w:firstLine="0"/>
        <w:jc w:val="center"/>
        <w:rPr>
          <w:rFonts w:asciiTheme="minorHAnsi" w:hAnsiTheme="minorHAnsi" w:cstheme="minorHAnsi"/>
          <w:b/>
          <w:szCs w:val="28"/>
        </w:rPr>
      </w:pPr>
      <w:r w:rsidRPr="00606DC4">
        <w:rPr>
          <w:rFonts w:asciiTheme="minorHAnsi" w:hAnsiTheme="minorHAnsi" w:cstheme="minorHAnsi"/>
          <w:b/>
          <w:szCs w:val="28"/>
        </w:rPr>
        <w:t>Московский государственный технический</w:t>
      </w:r>
    </w:p>
    <w:p w:rsidR="00BD68F8" w:rsidRPr="00606DC4" w:rsidRDefault="00BD68F8" w:rsidP="00ED6B17">
      <w:pPr>
        <w:ind w:firstLine="0"/>
        <w:jc w:val="center"/>
        <w:rPr>
          <w:rFonts w:asciiTheme="minorHAnsi" w:hAnsiTheme="minorHAnsi" w:cstheme="minorHAnsi"/>
          <w:b/>
          <w:szCs w:val="28"/>
        </w:rPr>
      </w:pPr>
      <w:r w:rsidRPr="00606DC4">
        <w:rPr>
          <w:rFonts w:asciiTheme="minorHAnsi" w:hAnsiTheme="minorHAnsi" w:cstheme="minorHAnsi"/>
          <w:b/>
          <w:szCs w:val="28"/>
        </w:rPr>
        <w:t>университет им. Н.Э. Баумана</w:t>
      </w:r>
    </w:p>
    <w:p w:rsidR="00BD68F8" w:rsidRPr="00606DC4" w:rsidRDefault="00BD68F8" w:rsidP="00ED6B17">
      <w:pPr>
        <w:ind w:firstLine="0"/>
        <w:jc w:val="center"/>
        <w:rPr>
          <w:rFonts w:asciiTheme="minorHAnsi" w:hAnsiTheme="minorHAnsi" w:cstheme="minorHAnsi"/>
          <w:szCs w:val="28"/>
        </w:rPr>
      </w:pPr>
    </w:p>
    <w:p w:rsidR="00BD68F8" w:rsidRPr="00606DC4" w:rsidRDefault="00BD68F8" w:rsidP="00ED6B17">
      <w:pPr>
        <w:ind w:firstLine="0"/>
        <w:jc w:val="center"/>
        <w:rPr>
          <w:rFonts w:asciiTheme="minorHAnsi" w:hAnsiTheme="minorHAnsi" w:cstheme="minorHAnsi"/>
          <w:szCs w:val="28"/>
        </w:rPr>
      </w:pPr>
      <w:r w:rsidRPr="00606DC4">
        <w:rPr>
          <w:rFonts w:asciiTheme="minorHAnsi" w:hAnsiTheme="minorHAnsi" w:cstheme="minorHAnsi"/>
          <w:szCs w:val="28"/>
        </w:rPr>
        <w:t>Факультет «Информатика и системы управления»</w:t>
      </w:r>
    </w:p>
    <w:p w:rsidR="00BD68F8" w:rsidRPr="00606DC4" w:rsidRDefault="00BD68F8" w:rsidP="00ED6B17">
      <w:pPr>
        <w:ind w:firstLine="0"/>
        <w:jc w:val="center"/>
        <w:rPr>
          <w:rFonts w:asciiTheme="minorHAnsi" w:hAnsiTheme="minorHAnsi" w:cstheme="minorHAnsi"/>
          <w:szCs w:val="28"/>
        </w:rPr>
      </w:pPr>
      <w:r w:rsidRPr="00606DC4">
        <w:rPr>
          <w:rFonts w:asciiTheme="minorHAnsi" w:hAnsiTheme="minorHAnsi" w:cstheme="minorHAnsi"/>
          <w:szCs w:val="28"/>
        </w:rPr>
        <w:t>Кафедра ИУ5 «Системы обработки информации и управления»</w:t>
      </w:r>
    </w:p>
    <w:p w:rsidR="00BD68F8" w:rsidRPr="00606DC4" w:rsidRDefault="00BD68F8" w:rsidP="00ED6B17">
      <w:pPr>
        <w:ind w:firstLine="0"/>
        <w:jc w:val="center"/>
        <w:rPr>
          <w:rFonts w:asciiTheme="minorHAnsi" w:hAnsiTheme="minorHAnsi" w:cstheme="minorHAnsi"/>
          <w:szCs w:val="28"/>
        </w:rPr>
      </w:pPr>
    </w:p>
    <w:p w:rsidR="00BD68F8" w:rsidRPr="00606DC4" w:rsidRDefault="00BD68F8" w:rsidP="00ED6B17">
      <w:pPr>
        <w:ind w:firstLine="0"/>
        <w:jc w:val="center"/>
        <w:rPr>
          <w:rFonts w:asciiTheme="minorHAnsi" w:hAnsiTheme="minorHAnsi" w:cstheme="minorHAnsi"/>
          <w:szCs w:val="28"/>
        </w:rPr>
      </w:pPr>
    </w:p>
    <w:p w:rsidR="00BD68F8" w:rsidRPr="00606DC4" w:rsidRDefault="00BD68F8" w:rsidP="00ED6B17">
      <w:pPr>
        <w:ind w:firstLine="0"/>
        <w:jc w:val="center"/>
        <w:rPr>
          <w:rFonts w:asciiTheme="minorHAnsi" w:hAnsiTheme="minorHAnsi" w:cstheme="minorHAnsi"/>
          <w:szCs w:val="28"/>
        </w:rPr>
      </w:pPr>
    </w:p>
    <w:p w:rsidR="00BD68F8" w:rsidRPr="00606DC4" w:rsidRDefault="00BD68F8" w:rsidP="00FE6305">
      <w:pPr>
        <w:ind w:firstLine="0"/>
        <w:jc w:val="center"/>
        <w:rPr>
          <w:rFonts w:asciiTheme="minorHAnsi" w:hAnsiTheme="minorHAnsi" w:cstheme="minorHAnsi"/>
          <w:szCs w:val="28"/>
        </w:rPr>
      </w:pPr>
      <w:r w:rsidRPr="00606DC4">
        <w:rPr>
          <w:rFonts w:asciiTheme="minorHAnsi" w:hAnsiTheme="minorHAnsi" w:cstheme="minorHAnsi"/>
          <w:szCs w:val="28"/>
        </w:rPr>
        <w:t>Курс «</w:t>
      </w:r>
      <w:r w:rsidR="003D4637">
        <w:rPr>
          <w:rFonts w:asciiTheme="minorHAnsi" w:hAnsiTheme="minorHAnsi" w:cstheme="minorHAnsi"/>
          <w:szCs w:val="28"/>
        </w:rPr>
        <w:t>Парадигмы и конструкции языков программирования</w:t>
      </w:r>
      <w:r w:rsidRPr="00606DC4">
        <w:rPr>
          <w:rFonts w:asciiTheme="minorHAnsi" w:hAnsiTheme="minorHAnsi" w:cstheme="minorHAnsi"/>
          <w:szCs w:val="28"/>
        </w:rPr>
        <w:t>»</w:t>
      </w:r>
    </w:p>
    <w:p w:rsidR="00BD68F8" w:rsidRPr="004D129D" w:rsidRDefault="00BD68F8" w:rsidP="00ED6B17">
      <w:pPr>
        <w:ind w:firstLine="0"/>
        <w:jc w:val="center"/>
        <w:rPr>
          <w:rFonts w:asciiTheme="minorHAnsi" w:hAnsiTheme="minorHAnsi" w:cstheme="minorHAnsi"/>
          <w:szCs w:val="28"/>
        </w:rPr>
      </w:pPr>
      <w:r w:rsidRPr="00606DC4">
        <w:rPr>
          <w:rFonts w:asciiTheme="minorHAnsi" w:hAnsiTheme="minorHAnsi" w:cstheme="minorHAnsi"/>
          <w:szCs w:val="28"/>
        </w:rPr>
        <w:t>Отч</w:t>
      </w:r>
      <w:r w:rsidR="00992092">
        <w:rPr>
          <w:rFonts w:asciiTheme="minorHAnsi" w:hAnsiTheme="minorHAnsi" w:cstheme="minorHAnsi"/>
          <w:szCs w:val="28"/>
        </w:rPr>
        <w:t>е</w:t>
      </w:r>
      <w:r w:rsidRPr="00606DC4">
        <w:rPr>
          <w:rFonts w:asciiTheme="minorHAnsi" w:hAnsiTheme="minorHAnsi" w:cstheme="minorHAnsi"/>
          <w:szCs w:val="28"/>
        </w:rPr>
        <w:t xml:space="preserve">т по </w:t>
      </w:r>
      <w:r w:rsidR="00082CAB">
        <w:rPr>
          <w:rFonts w:asciiTheme="minorHAnsi" w:hAnsiTheme="minorHAnsi" w:cstheme="minorHAnsi"/>
          <w:szCs w:val="28"/>
        </w:rPr>
        <w:t>домашнему заданию</w:t>
      </w:r>
    </w:p>
    <w:p w:rsidR="00BD68F8" w:rsidRPr="00606DC4" w:rsidRDefault="00BD68F8" w:rsidP="00ED6B17">
      <w:pPr>
        <w:ind w:firstLine="0"/>
        <w:jc w:val="center"/>
        <w:rPr>
          <w:rFonts w:asciiTheme="minorHAnsi" w:hAnsiTheme="minorHAnsi" w:cstheme="minorHAnsi"/>
          <w:szCs w:val="28"/>
        </w:rPr>
      </w:pPr>
      <w:r w:rsidRPr="00606DC4">
        <w:rPr>
          <w:rFonts w:asciiTheme="minorHAnsi" w:hAnsiTheme="minorHAnsi" w:cstheme="minorHAnsi"/>
          <w:szCs w:val="28"/>
        </w:rPr>
        <w:t>«</w:t>
      </w:r>
      <w:r w:rsidR="00082CAB">
        <w:rPr>
          <w:rFonts w:asciiTheme="minorHAnsi" w:hAnsiTheme="minorHAnsi" w:cstheme="minorHAnsi"/>
          <w:szCs w:val="28"/>
        </w:rPr>
        <w:t>Бот: кулинарный помощник</w:t>
      </w:r>
      <w:r w:rsidRPr="00606DC4">
        <w:rPr>
          <w:rFonts w:asciiTheme="minorHAnsi" w:hAnsiTheme="minorHAnsi" w:cstheme="minorHAnsi"/>
          <w:szCs w:val="28"/>
        </w:rPr>
        <w:t>»</w:t>
      </w:r>
    </w:p>
    <w:p w:rsidR="00BD68F8" w:rsidRPr="00606DC4" w:rsidRDefault="00BD68F8" w:rsidP="00BD68F8">
      <w:pPr>
        <w:ind w:firstLine="0"/>
        <w:rPr>
          <w:rFonts w:asciiTheme="minorHAnsi" w:hAnsiTheme="minorHAnsi" w:cstheme="minorHAnsi"/>
          <w:szCs w:val="28"/>
        </w:rPr>
      </w:pPr>
    </w:p>
    <w:p w:rsidR="00BD68F8" w:rsidRPr="00606DC4" w:rsidRDefault="00BD68F8" w:rsidP="00BD68F8">
      <w:pPr>
        <w:ind w:firstLine="0"/>
        <w:rPr>
          <w:rFonts w:asciiTheme="minorHAnsi" w:hAnsiTheme="minorHAnsi" w:cstheme="minorHAnsi"/>
          <w:szCs w:val="28"/>
        </w:rPr>
      </w:pPr>
    </w:p>
    <w:p w:rsidR="00BD68F8" w:rsidRPr="004D129D" w:rsidRDefault="00BD68F8" w:rsidP="00BD68F8">
      <w:pPr>
        <w:ind w:firstLine="0"/>
        <w:rPr>
          <w:rFonts w:asciiTheme="minorHAnsi" w:hAnsiTheme="minorHAnsi" w:cstheme="minorHAnsi"/>
          <w:szCs w:val="28"/>
        </w:rPr>
      </w:pPr>
    </w:p>
    <w:p w:rsidR="00BD68F8" w:rsidRPr="00606DC4" w:rsidRDefault="00BD68F8" w:rsidP="00BD68F8">
      <w:pPr>
        <w:ind w:firstLine="0"/>
        <w:rPr>
          <w:rFonts w:asciiTheme="minorHAnsi" w:hAnsiTheme="minorHAnsi" w:cstheme="minorHAnsi"/>
          <w:szCs w:val="28"/>
        </w:rPr>
      </w:pPr>
    </w:p>
    <w:p w:rsidR="00BD68F8" w:rsidRPr="00606DC4" w:rsidRDefault="00BD68F8" w:rsidP="00BD68F8">
      <w:pPr>
        <w:ind w:firstLine="0"/>
        <w:rPr>
          <w:rFonts w:asciiTheme="minorHAnsi" w:hAnsiTheme="minorHAnsi" w:cstheme="minorHAnsi"/>
          <w:szCs w:val="28"/>
        </w:rPr>
      </w:pPr>
    </w:p>
    <w:p w:rsidR="00BD68F8" w:rsidRPr="00606DC4" w:rsidRDefault="00BD68F8" w:rsidP="00BD68F8">
      <w:pPr>
        <w:ind w:firstLine="0"/>
        <w:rPr>
          <w:rFonts w:asciiTheme="minorHAnsi" w:hAnsiTheme="minorHAnsi" w:cstheme="minorHAnsi"/>
          <w:szCs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4030"/>
        <w:gridCol w:w="2947"/>
        <w:gridCol w:w="3489"/>
      </w:tblGrid>
      <w:tr w:rsidR="008D64F4" w:rsidRPr="00606DC4" w:rsidTr="00E64B1A">
        <w:tc>
          <w:tcPr>
            <w:tcW w:w="1925" w:type="pct"/>
            <w:hideMark/>
          </w:tcPr>
          <w:p w:rsidR="008D64F4" w:rsidRPr="00606DC4" w:rsidRDefault="008D64F4" w:rsidP="00E64B1A">
            <w:pPr>
              <w:ind w:right="708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606DC4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Выполнил:</w:t>
            </w:r>
          </w:p>
        </w:tc>
        <w:tc>
          <w:tcPr>
            <w:tcW w:w="1408" w:type="pct"/>
          </w:tcPr>
          <w:p w:rsidR="008D64F4" w:rsidRPr="00606DC4" w:rsidRDefault="008D64F4" w:rsidP="00E64B1A">
            <w:pPr>
              <w:ind w:right="708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</w:p>
        </w:tc>
        <w:tc>
          <w:tcPr>
            <w:tcW w:w="1667" w:type="pct"/>
            <w:hideMark/>
          </w:tcPr>
          <w:p w:rsidR="008D64F4" w:rsidRPr="00606DC4" w:rsidRDefault="008D64F4" w:rsidP="00CE1916">
            <w:pPr>
              <w:ind w:right="708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606DC4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Проверил:</w:t>
            </w:r>
          </w:p>
        </w:tc>
      </w:tr>
      <w:tr w:rsidR="008D64F4" w:rsidRPr="00606DC4" w:rsidTr="00E64B1A">
        <w:tc>
          <w:tcPr>
            <w:tcW w:w="1925" w:type="pct"/>
            <w:hideMark/>
          </w:tcPr>
          <w:p w:rsidR="008D64F4" w:rsidRPr="00606DC4" w:rsidRDefault="008D64F4" w:rsidP="00E64B1A">
            <w:pPr>
              <w:ind w:right="708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606DC4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студент группы ИУ5-</w:t>
            </w:r>
            <w:r w:rsidR="003D4637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31Б</w:t>
            </w:r>
          </w:p>
        </w:tc>
        <w:tc>
          <w:tcPr>
            <w:tcW w:w="1408" w:type="pct"/>
          </w:tcPr>
          <w:p w:rsidR="008D64F4" w:rsidRPr="00606DC4" w:rsidRDefault="008D64F4" w:rsidP="00E64B1A">
            <w:pPr>
              <w:ind w:right="708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</w:p>
        </w:tc>
        <w:tc>
          <w:tcPr>
            <w:tcW w:w="1667" w:type="pct"/>
            <w:hideMark/>
          </w:tcPr>
          <w:p w:rsidR="008D64F4" w:rsidRPr="00606DC4" w:rsidRDefault="008D64F4" w:rsidP="00CE1916">
            <w:pPr>
              <w:ind w:right="708" w:firstLine="0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606DC4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преподаватель каф. ИУ5</w:t>
            </w:r>
          </w:p>
        </w:tc>
      </w:tr>
      <w:tr w:rsidR="008D64F4" w:rsidRPr="00606DC4" w:rsidTr="00E64B1A">
        <w:tc>
          <w:tcPr>
            <w:tcW w:w="1925" w:type="pct"/>
            <w:hideMark/>
          </w:tcPr>
          <w:p w:rsidR="008D64F4" w:rsidRPr="00606DC4" w:rsidRDefault="003D4637" w:rsidP="00E64B1A">
            <w:pPr>
              <w:ind w:right="708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Сомов Кирилл</w:t>
            </w:r>
          </w:p>
        </w:tc>
        <w:tc>
          <w:tcPr>
            <w:tcW w:w="1408" w:type="pct"/>
          </w:tcPr>
          <w:p w:rsidR="008D64F4" w:rsidRPr="00606DC4" w:rsidRDefault="008D64F4" w:rsidP="00E64B1A">
            <w:pPr>
              <w:ind w:right="708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</w:p>
        </w:tc>
        <w:tc>
          <w:tcPr>
            <w:tcW w:w="1667" w:type="pct"/>
            <w:hideMark/>
          </w:tcPr>
          <w:p w:rsidR="008D64F4" w:rsidRPr="00606DC4" w:rsidRDefault="003D4637" w:rsidP="00CE1916">
            <w:pPr>
              <w:ind w:right="708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Гапанюк</w:t>
            </w:r>
            <w:proofErr w:type="spellEnd"/>
            <w:r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 Ю. Е.</w:t>
            </w:r>
          </w:p>
        </w:tc>
      </w:tr>
      <w:tr w:rsidR="008D64F4" w:rsidRPr="00606DC4" w:rsidTr="00E64B1A">
        <w:tc>
          <w:tcPr>
            <w:tcW w:w="1925" w:type="pct"/>
          </w:tcPr>
          <w:p w:rsidR="008D64F4" w:rsidRPr="00606DC4" w:rsidRDefault="008D64F4" w:rsidP="00E64B1A">
            <w:pPr>
              <w:ind w:right="708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606DC4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Подпись и дата:</w:t>
            </w:r>
          </w:p>
          <w:p w:rsidR="008D64F4" w:rsidRPr="00606DC4" w:rsidRDefault="008D64F4" w:rsidP="00E64B1A">
            <w:pPr>
              <w:ind w:right="708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</w:p>
        </w:tc>
        <w:tc>
          <w:tcPr>
            <w:tcW w:w="1408" w:type="pct"/>
          </w:tcPr>
          <w:p w:rsidR="008D64F4" w:rsidRPr="00606DC4" w:rsidRDefault="008D64F4" w:rsidP="00E64B1A">
            <w:pPr>
              <w:ind w:right="708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</w:p>
        </w:tc>
        <w:tc>
          <w:tcPr>
            <w:tcW w:w="1667" w:type="pct"/>
            <w:hideMark/>
          </w:tcPr>
          <w:p w:rsidR="008D64F4" w:rsidRPr="00606DC4" w:rsidRDefault="00CE1916" w:rsidP="00CE1916">
            <w:pPr>
              <w:ind w:right="708" w:firstLine="0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606DC4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          </w:t>
            </w:r>
            <w:r w:rsidR="008D64F4" w:rsidRPr="00606DC4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Подпись и дата:</w:t>
            </w:r>
          </w:p>
        </w:tc>
      </w:tr>
      <w:tr w:rsidR="00CE1916" w:rsidRPr="00606DC4" w:rsidTr="00E64B1A">
        <w:tc>
          <w:tcPr>
            <w:tcW w:w="1925" w:type="pct"/>
          </w:tcPr>
          <w:p w:rsidR="00CE1916" w:rsidRPr="00606DC4" w:rsidRDefault="00CE1916" w:rsidP="00E64B1A">
            <w:pPr>
              <w:ind w:right="708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</w:p>
        </w:tc>
        <w:tc>
          <w:tcPr>
            <w:tcW w:w="1408" w:type="pct"/>
          </w:tcPr>
          <w:p w:rsidR="00CE1916" w:rsidRPr="00606DC4" w:rsidRDefault="00CE1916" w:rsidP="00E64B1A">
            <w:pPr>
              <w:ind w:right="708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</w:p>
        </w:tc>
        <w:tc>
          <w:tcPr>
            <w:tcW w:w="1667" w:type="pct"/>
          </w:tcPr>
          <w:p w:rsidR="00CE1916" w:rsidRPr="00606DC4" w:rsidRDefault="00CE1916" w:rsidP="00CE1916">
            <w:pPr>
              <w:ind w:right="708" w:firstLine="0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</w:p>
        </w:tc>
      </w:tr>
    </w:tbl>
    <w:p w:rsidR="008D64F4" w:rsidRPr="00606DC4" w:rsidRDefault="008D64F4" w:rsidP="008D64F4">
      <w:pPr>
        <w:shd w:val="clear" w:color="auto" w:fill="FFFFFF"/>
        <w:ind w:right="708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</w:p>
    <w:p w:rsidR="008D64F4" w:rsidRPr="00606DC4" w:rsidRDefault="008D64F4" w:rsidP="008D64F4">
      <w:pPr>
        <w:shd w:val="clear" w:color="auto" w:fill="FFFFFF"/>
        <w:ind w:right="283"/>
        <w:jc w:val="center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8D64F4" w:rsidRPr="00606DC4" w:rsidRDefault="008D64F4" w:rsidP="008D64F4">
      <w:pPr>
        <w:shd w:val="clear" w:color="auto" w:fill="FFFFFF"/>
        <w:jc w:val="center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8D64F4" w:rsidRPr="00606DC4" w:rsidRDefault="008D64F4" w:rsidP="008D64F4">
      <w:pPr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606DC4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                                                   Москва, 202</w:t>
      </w:r>
      <w:r w:rsidR="003D4637">
        <w:rPr>
          <w:rFonts w:asciiTheme="minorHAnsi" w:hAnsiTheme="minorHAnsi" w:cstheme="minorHAnsi"/>
          <w:color w:val="000000"/>
          <w:sz w:val="22"/>
          <w:szCs w:val="22"/>
        </w:rPr>
        <w:t>3</w:t>
      </w:r>
      <w:r w:rsidRPr="00606DC4">
        <w:rPr>
          <w:rFonts w:asciiTheme="minorHAnsi" w:hAnsiTheme="minorHAnsi" w:cstheme="minorHAnsi"/>
          <w:color w:val="000000"/>
          <w:sz w:val="22"/>
          <w:szCs w:val="22"/>
        </w:rPr>
        <w:t xml:space="preserve"> г.</w:t>
      </w:r>
    </w:p>
    <w:p w:rsidR="00615EDD" w:rsidRPr="00606DC4" w:rsidRDefault="00615EDD" w:rsidP="00615EDD">
      <w:pPr>
        <w:ind w:firstLine="0"/>
        <w:rPr>
          <w:rFonts w:asciiTheme="minorHAnsi" w:hAnsiTheme="minorHAnsi" w:cstheme="minorHAnsi"/>
          <w:szCs w:val="28"/>
        </w:rPr>
      </w:pPr>
    </w:p>
    <w:p w:rsidR="00A15E8C" w:rsidRPr="00606DC4" w:rsidRDefault="00615EDD" w:rsidP="00615EDD">
      <w:pPr>
        <w:ind w:left="2832" w:firstLine="0"/>
        <w:rPr>
          <w:rFonts w:asciiTheme="minorHAnsi" w:hAnsiTheme="minorHAnsi" w:cstheme="minorHAnsi"/>
          <w:sz w:val="44"/>
          <w:szCs w:val="44"/>
        </w:rPr>
      </w:pPr>
      <w:r w:rsidRPr="00606DC4">
        <w:rPr>
          <w:rFonts w:asciiTheme="minorHAnsi" w:hAnsiTheme="minorHAnsi" w:cstheme="minorHAnsi"/>
          <w:sz w:val="44"/>
          <w:szCs w:val="44"/>
        </w:rPr>
        <w:t xml:space="preserve">   </w:t>
      </w:r>
    </w:p>
    <w:p w:rsidR="00082CAB" w:rsidRPr="00082CAB" w:rsidRDefault="00082CAB" w:rsidP="00082CAB">
      <w:pPr>
        <w:pStyle w:val="1"/>
      </w:pPr>
      <w:r w:rsidRPr="00082CAB">
        <w:lastRenderedPageBreak/>
        <w:t>Описание проекта:</w:t>
      </w:r>
    </w:p>
    <w:p w:rsidR="00082CAB" w:rsidRDefault="00082CAB" w:rsidP="00082CAB"/>
    <w:p w:rsidR="00082CAB" w:rsidRDefault="00082CAB" w:rsidP="00082CAB">
      <w:r>
        <w:t xml:space="preserve">Разработка </w:t>
      </w:r>
      <w:proofErr w:type="spellStart"/>
      <w:r>
        <w:t>Telegram</w:t>
      </w:r>
      <w:proofErr w:type="spellEnd"/>
      <w:r>
        <w:t>-бота, который будет предоставлять пользователю кулинарные рецепты на основе выбранных им ингредиентов.</w:t>
      </w:r>
    </w:p>
    <w:p w:rsidR="00082CAB" w:rsidRDefault="00082CAB" w:rsidP="00082CAB">
      <w:pPr>
        <w:pStyle w:val="1"/>
      </w:pPr>
      <w:r>
        <w:t>Функциональные требования:</w:t>
      </w:r>
    </w:p>
    <w:p w:rsidR="00082CAB" w:rsidRDefault="00082CAB" w:rsidP="00082CAB"/>
    <w:p w:rsidR="00082CAB" w:rsidRDefault="00082CAB" w:rsidP="00082CAB">
      <w:r>
        <w:t>/</w:t>
      </w:r>
      <w:proofErr w:type="spellStart"/>
      <w:r>
        <w:t>start</w:t>
      </w:r>
      <w:proofErr w:type="spellEnd"/>
      <w:r>
        <w:t>:</w:t>
      </w:r>
    </w:p>
    <w:p w:rsidR="00082CAB" w:rsidRDefault="00082CAB" w:rsidP="00082CAB"/>
    <w:p w:rsidR="00082CAB" w:rsidRDefault="00082CAB" w:rsidP="00082CAB">
      <w:r>
        <w:t>Приветственное сообщение при старте бота.</w:t>
      </w:r>
    </w:p>
    <w:p w:rsidR="00082CAB" w:rsidRDefault="00082CAB" w:rsidP="00082CAB">
      <w:r>
        <w:t>/</w:t>
      </w:r>
      <w:proofErr w:type="spellStart"/>
      <w:r>
        <w:t>help</w:t>
      </w:r>
      <w:proofErr w:type="spellEnd"/>
      <w:r>
        <w:t>:</w:t>
      </w:r>
    </w:p>
    <w:p w:rsidR="00082CAB" w:rsidRDefault="00082CAB" w:rsidP="00082CAB"/>
    <w:p w:rsidR="00082CAB" w:rsidRDefault="00082CAB" w:rsidP="00082CAB">
      <w:r>
        <w:t>Предоставление справочной информации о возможностях бота.</w:t>
      </w:r>
    </w:p>
    <w:p w:rsidR="00082CAB" w:rsidRDefault="00082CAB" w:rsidP="00082CAB">
      <w:r>
        <w:t>/</w:t>
      </w:r>
      <w:proofErr w:type="spellStart"/>
      <w:r>
        <w:t>ingredients</w:t>
      </w:r>
      <w:proofErr w:type="spellEnd"/>
      <w:r>
        <w:t>:</w:t>
      </w:r>
    </w:p>
    <w:p w:rsidR="00082CAB" w:rsidRDefault="00082CAB" w:rsidP="00082CAB"/>
    <w:p w:rsidR="00082CAB" w:rsidRDefault="00082CAB" w:rsidP="00082CAB">
      <w:r>
        <w:t>Вывод списка категорий продуктов для выбора.</w:t>
      </w:r>
    </w:p>
    <w:p w:rsidR="00082CAB" w:rsidRDefault="00082CAB" w:rsidP="00082CAB">
      <w:r>
        <w:t>При выборе категории - вывод доступных ингредиентов из этой категории.</w:t>
      </w:r>
    </w:p>
    <w:p w:rsidR="00082CAB" w:rsidRDefault="00082CAB" w:rsidP="00082CAB">
      <w:r>
        <w:t>Добавление ингредиентов:</w:t>
      </w:r>
    </w:p>
    <w:p w:rsidR="00082CAB" w:rsidRDefault="00082CAB" w:rsidP="00082CAB"/>
    <w:p w:rsidR="00082CAB" w:rsidRDefault="00082CAB" w:rsidP="00082CAB">
      <w:r>
        <w:t>После выбора ингредиента пользователем, он добавляется в список.</w:t>
      </w:r>
    </w:p>
    <w:p w:rsidR="00082CAB" w:rsidRDefault="00082CAB" w:rsidP="00082CAB">
      <w:r>
        <w:t>/</w:t>
      </w:r>
      <w:proofErr w:type="spellStart"/>
      <w:r>
        <w:t>view_ingredients</w:t>
      </w:r>
      <w:proofErr w:type="spellEnd"/>
      <w:r>
        <w:t>:</w:t>
      </w:r>
    </w:p>
    <w:p w:rsidR="00082CAB" w:rsidRDefault="00082CAB" w:rsidP="00082CAB"/>
    <w:p w:rsidR="00082CAB" w:rsidRDefault="00082CAB" w:rsidP="00082CAB">
      <w:r>
        <w:t>Просмотр текущего списка добавленных ингредиентов.</w:t>
      </w:r>
    </w:p>
    <w:p w:rsidR="00082CAB" w:rsidRDefault="00082CAB" w:rsidP="00082CAB">
      <w:r>
        <w:t>/</w:t>
      </w:r>
      <w:proofErr w:type="spellStart"/>
      <w:r>
        <w:t>remove_ingredient</w:t>
      </w:r>
      <w:proofErr w:type="spellEnd"/>
      <w:r>
        <w:t>:</w:t>
      </w:r>
    </w:p>
    <w:p w:rsidR="00082CAB" w:rsidRDefault="00082CAB" w:rsidP="00082CAB"/>
    <w:p w:rsidR="00082CAB" w:rsidRDefault="00082CAB" w:rsidP="00082CAB">
      <w:r>
        <w:t>Удаление последнего добавленного ингредиента из списка.</w:t>
      </w:r>
    </w:p>
    <w:p w:rsidR="00082CAB" w:rsidRDefault="00082CAB" w:rsidP="00082CAB">
      <w:r>
        <w:t>/</w:t>
      </w:r>
      <w:proofErr w:type="spellStart"/>
      <w:r>
        <w:t>clear</w:t>
      </w:r>
      <w:proofErr w:type="spellEnd"/>
      <w:r>
        <w:t>:</w:t>
      </w:r>
    </w:p>
    <w:p w:rsidR="00082CAB" w:rsidRDefault="00082CAB" w:rsidP="00082CAB"/>
    <w:p w:rsidR="00082CAB" w:rsidRDefault="00082CAB" w:rsidP="00082CAB">
      <w:r>
        <w:t>Очистка списка добавленных ингредиентов.</w:t>
      </w:r>
    </w:p>
    <w:p w:rsidR="00082CAB" w:rsidRDefault="00082CAB" w:rsidP="00082CAB">
      <w:r>
        <w:t>/</w:t>
      </w:r>
      <w:proofErr w:type="spellStart"/>
      <w:r>
        <w:t>cook</w:t>
      </w:r>
      <w:proofErr w:type="spellEnd"/>
      <w:r>
        <w:t>:</w:t>
      </w:r>
    </w:p>
    <w:p w:rsidR="00082CAB" w:rsidRDefault="00082CAB" w:rsidP="00082CAB"/>
    <w:p w:rsidR="00082CAB" w:rsidRDefault="00082CAB" w:rsidP="00082CAB">
      <w:r>
        <w:t>Поиск подходящего рецепта на основе списка ингредиентов пользователя.</w:t>
      </w:r>
    </w:p>
    <w:p w:rsidR="00082CAB" w:rsidRDefault="00082CAB" w:rsidP="00082CAB">
      <w:r>
        <w:lastRenderedPageBreak/>
        <w:t>Вывод наилучшего рецепта и списка недостающих ингредиентов, если такие есть.</w:t>
      </w:r>
    </w:p>
    <w:p w:rsidR="00082CAB" w:rsidRDefault="00082CAB" w:rsidP="00082CAB">
      <w:pPr>
        <w:pStyle w:val="1"/>
      </w:pPr>
      <w:r>
        <w:t>Требования к базе данных:</w:t>
      </w:r>
    </w:p>
    <w:p w:rsidR="00082CAB" w:rsidRDefault="00082CAB" w:rsidP="00082CAB"/>
    <w:p w:rsidR="00082CAB" w:rsidRDefault="00082CAB" w:rsidP="00082CAB">
      <w:r>
        <w:t>Использование JSON-файлов для хранения данных о категориях ингредиентов и рецептах.</w:t>
      </w:r>
    </w:p>
    <w:p w:rsidR="00082CAB" w:rsidRDefault="00082CAB" w:rsidP="00082CAB">
      <w:pPr>
        <w:pStyle w:val="1"/>
      </w:pPr>
      <w:r>
        <w:t>Логика работы бота:</w:t>
      </w:r>
    </w:p>
    <w:p w:rsidR="00082CAB" w:rsidRDefault="00082CAB" w:rsidP="00082CAB"/>
    <w:p w:rsidR="00082CAB" w:rsidRDefault="00082CAB" w:rsidP="00082CAB">
      <w:r>
        <w:t>При выборе категории или ингредиента - формирование клавиатуры с вариантами выбора.</w:t>
      </w:r>
    </w:p>
    <w:p w:rsidR="00082CAB" w:rsidRDefault="00082CAB" w:rsidP="00082CAB">
      <w:r>
        <w:t>Проверка наличия ингредиента в списке пользователя перед добавлением.</w:t>
      </w:r>
    </w:p>
    <w:p w:rsidR="00082CAB" w:rsidRDefault="00082CAB" w:rsidP="00082CAB">
      <w:r>
        <w:t>Поиск рецепта осуществляется на основе пересечения ингредиентов пользователя с рецептами.</w:t>
      </w:r>
    </w:p>
    <w:p w:rsidR="00082CAB" w:rsidRDefault="00082CAB" w:rsidP="00082CAB">
      <w:r>
        <w:t>Обработка ошибок и неопределенных команд:</w:t>
      </w:r>
    </w:p>
    <w:p w:rsidR="00082CAB" w:rsidRDefault="00082CAB" w:rsidP="00082CAB"/>
    <w:p w:rsidR="00082CAB" w:rsidRDefault="00082CAB" w:rsidP="00082CAB">
      <w:r>
        <w:t>В случае неопределенной команды выводить сообщение об ошибке и предложение воспользоваться /</w:t>
      </w:r>
      <w:proofErr w:type="spellStart"/>
      <w:r>
        <w:t>help</w:t>
      </w:r>
      <w:proofErr w:type="spellEnd"/>
      <w:r>
        <w:t xml:space="preserve"> для получения справки.</w:t>
      </w:r>
    </w:p>
    <w:p w:rsidR="00082CAB" w:rsidRDefault="00082CAB" w:rsidP="00082CAB">
      <w:pPr>
        <w:pStyle w:val="1"/>
      </w:pPr>
      <w:r>
        <w:t>Технологии:</w:t>
      </w:r>
    </w:p>
    <w:p w:rsidR="00082CAB" w:rsidRDefault="00082CAB" w:rsidP="00082CAB"/>
    <w:p w:rsidR="00082CAB" w:rsidRDefault="00082CAB" w:rsidP="00082CAB">
      <w:r>
        <w:t xml:space="preserve">Использование библиотеки </w:t>
      </w:r>
      <w:proofErr w:type="spellStart"/>
      <w:r>
        <w:t>Telebot</w:t>
      </w:r>
      <w:proofErr w:type="spellEnd"/>
      <w:r>
        <w:t xml:space="preserve"> для работы с </w:t>
      </w:r>
      <w:proofErr w:type="spellStart"/>
      <w:r>
        <w:t>Telegram</w:t>
      </w:r>
      <w:proofErr w:type="spellEnd"/>
      <w:r>
        <w:t xml:space="preserve"> API.</w:t>
      </w:r>
    </w:p>
    <w:p w:rsidR="00B86204" w:rsidRDefault="00082CAB" w:rsidP="00082CAB">
      <w:r>
        <w:t>Язык программирования: Python.</w:t>
      </w:r>
      <w:r w:rsidR="00B77816" w:rsidRPr="00606DC4">
        <w:t xml:space="preserve">     </w:t>
      </w:r>
      <w:r w:rsidR="00223F8C" w:rsidRPr="00494B1C">
        <w:t xml:space="preserve"> </w:t>
      </w:r>
    </w:p>
    <w:p w:rsidR="004D129D" w:rsidRDefault="004D129D" w:rsidP="004D129D">
      <w:pPr>
        <w:pStyle w:val="a6"/>
      </w:pPr>
      <w:r>
        <w:t>Код программы</w:t>
      </w:r>
    </w:p>
    <w:p w:rsidR="004D129D" w:rsidRPr="00082CAB" w:rsidRDefault="00082CAB" w:rsidP="00082CA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telebot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json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from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collections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Counter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TOKEN =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'6325303584:AAEx2PeNZBpPnmdfXTFzNyXna-VyxbQNfzg'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telebot.TeleBot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(TOKEN)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Загрузка данных о ингредиентах из файла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with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ingredients.json</w:t>
      </w:r>
      <w:proofErr w:type="spellEnd"/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'r'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082CA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encoding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'utf-8'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ingredients_data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json.load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Загрузка данных о рецептах из файла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with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recipes.json</w:t>
      </w:r>
      <w:proofErr w:type="spellEnd"/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'r'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082CA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encoding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'utf-8'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recipes_data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json.load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[]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Обработчик команды /</w:t>
      </w:r>
      <w:proofErr w:type="spellStart"/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start</w:t>
      </w:r>
      <w:proofErr w:type="spellEnd"/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3AE60"/>
          <w:sz w:val="20"/>
          <w:szCs w:val="20"/>
          <w:lang w:eastAsia="ru-RU"/>
        </w:rPr>
        <w:t>@bot.message_handler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082CA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commands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=[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'start'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handle_start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(message.chat.id,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"Привет! Я кулинарный помощник. Давай выберем блюдо! Напиши /</w:t>
      </w:r>
      <w:proofErr w:type="spellStart"/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help</w:t>
      </w:r>
      <w:proofErr w:type="spellEnd"/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, чтобы узнать больше."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Обработчик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команды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/help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</w:t>
      </w:r>
      <w:proofErr w:type="gramStart"/>
      <w:r w:rsidRPr="00082CA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bot.message</w:t>
      </w:r>
      <w:proofErr w:type="gramEnd"/>
      <w:r w:rsidRPr="00082CA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_handler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82CA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commands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=[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'help'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082CA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handle_help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(message):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help_message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(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Привет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!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Я кулинарный помощник.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\n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"Для начала напиши /</w:t>
      </w:r>
      <w:proofErr w:type="spellStart"/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ingredients</w:t>
      </w:r>
      <w:proofErr w:type="spellEnd"/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и выбери категорию продуктов.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\n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"Затем добавляй продукты в свой список. Когда закончишь, напиши /</w:t>
      </w:r>
      <w:proofErr w:type="spellStart"/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cook</w:t>
      </w:r>
      <w:proofErr w:type="spellEnd"/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, чтобы я нашел подходящий рецепт.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\n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"Если хочешь посмотреть эту справку, напиши /</w:t>
      </w:r>
      <w:proofErr w:type="spellStart"/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help</w:t>
      </w:r>
      <w:proofErr w:type="spellEnd"/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.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\n\n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"Дополнительные команды: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\n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"/</w:t>
      </w:r>
      <w:proofErr w:type="spellStart"/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view_ingredients</w:t>
      </w:r>
      <w:proofErr w:type="spellEnd"/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- посмотреть текущие ингредиенты в списке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\n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"/</w:t>
      </w:r>
      <w:proofErr w:type="spellStart"/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remove_ingredient</w:t>
      </w:r>
      <w:proofErr w:type="spellEnd"/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- удалить последний добавленный ингредиент из списка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\n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(message.chat.id,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help_message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Обработчик команды /</w:t>
      </w:r>
      <w:proofErr w:type="spellStart"/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ingredients</w:t>
      </w:r>
      <w:proofErr w:type="spellEnd"/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3AE60"/>
          <w:sz w:val="20"/>
          <w:szCs w:val="20"/>
          <w:lang w:eastAsia="ru-RU"/>
        </w:rPr>
        <w:t>@bot.message_handler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082CA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commands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=[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'ingredients'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handle_ingredients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markup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create_categories_markup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(message.chat.id,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"Выбери категорию продуктов:"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082CA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reply_markup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markup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Обработчик выбора категории продуктов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3AE60"/>
          <w:sz w:val="20"/>
          <w:szCs w:val="20"/>
          <w:lang w:eastAsia="ru-RU"/>
        </w:rPr>
        <w:t>@bot.message_handler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082CA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func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lambda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message.text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ingredients_data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handle_category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category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message.text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Запрос ингредиентов из выбранной категории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markup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telebot.types.ReplyKeyboardMarkup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resize_keyboard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ingredient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ingredients_data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category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markup.add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telebot.types.KeyboardButton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ingredient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Добавление клавиши "Назад"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markup.add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telebot.types.KeyboardButton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"Назад"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(message.chat.id, </w:t>
      </w:r>
      <w:proofErr w:type="spellStart"/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f"Добавь</w:t>
      </w:r>
      <w:proofErr w:type="spellEnd"/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в свои продукты из категории '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category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':"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082CA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reply_markup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markup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Функция для создания клавиатуры с категориями продуктов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create_categories_markup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markup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telebot.types.ReplyKeyboardMarkup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resize_keyboard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category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ingredients_data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markup.add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telebot.types.KeyboardButton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category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Добавление кнопок "Выбрать блюдо" и "Показать ингредиенты"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markup.row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telebot.types.KeyboardButton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"Выбрать блюдо"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markup.row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telebot.types.KeyboardButton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"Показать ингредиенты"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markup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Обработчик выбора ингредиентов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3AE60"/>
          <w:sz w:val="20"/>
          <w:szCs w:val="20"/>
          <w:lang w:eastAsia="ru-RU"/>
        </w:rPr>
        <w:t>@bot.message_handler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082CA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func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lambda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message.text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sum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ingredients_data.values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(), []) </w:t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or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message.text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==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"Назад"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handle_ingredient_selection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message.text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==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"Назад"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(message.chat.id,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"Выбери категорию продуктов:"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082CA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lastRenderedPageBreak/>
        <w:t>reply_markup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create_categories_markup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ingredient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message.text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Проверка наличия ингредиента в списке пользователя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ingredient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(message.chat.id, </w:t>
      </w:r>
      <w:proofErr w:type="spellStart"/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f"Ингредиент</w:t>
      </w:r>
      <w:proofErr w:type="spellEnd"/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'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ingredient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 уже есть в вашем списке."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Добавление выбранного ингредиента в список пользователя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user_ingredients.append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ingredient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(message.chat.id, </w:t>
      </w:r>
      <w:proofErr w:type="spellStart"/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f"Ингредиент</w:t>
      </w:r>
      <w:proofErr w:type="spellEnd"/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'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ingredient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 добавлен в список."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Функция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поиска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подходящего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рецепта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082CA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find_best_recipe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best_recipe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None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max_common_ingredients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082CA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082CA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recipe 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recipes_data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common_ingredients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82CA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82CA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set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&amp; </w:t>
      </w:r>
      <w:r w:rsidRPr="00082CA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set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(recipe[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'ingredients'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]))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&amp;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множеств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common_ingredients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&gt;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max_common_ingredients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max_common_ingredients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common_ingredients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best_recipe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recipe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best_recipe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Функция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поиска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недостающих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ингредиентов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082CA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find_missing_ingredients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recipe_ingredients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user_ingredients_counter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Counter(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recipe_ingredients_counter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Counter(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recipe_ingredients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missing_ingredients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recipe_ingredients_counter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-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user_ingredients_counter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).elements()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082CA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missing_ingredients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Обработчик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команды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/</w:t>
      </w:r>
      <w:proofErr w:type="spellStart"/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view_ingredients</w:t>
      </w:r>
      <w:proofErr w:type="spellEnd"/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@bot.message_handler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82CA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commands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=[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'view_ingredients'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082CA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handle_view_ingredients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(message):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not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(message.chat.id,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Ваш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список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продуктов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пока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пуст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.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Добавьте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ингредиенты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помощью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/ingredients."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ingredients_str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", 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.join(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(message.chat.id,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Ваши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текущие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ингредиенты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ingredients_str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Обработчик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команды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/</w:t>
      </w:r>
      <w:proofErr w:type="spellStart"/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remove_ingredient</w:t>
      </w:r>
      <w:proofErr w:type="spellEnd"/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@bot.message_handler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82CA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commands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=[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'remove_ingredient'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082CA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handle_remove_ingredient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(message):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not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(message.chat.id,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Ваш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список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продуктов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пока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пуст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.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Добавьте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ингредиенты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помощью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/ingredients."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removed_ingredient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user_ingredients.pop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(message.chat.id,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Ингредиент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'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removed_ingredient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'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удален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из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вашего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списка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Обработчик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команды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"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Показать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ингредиенты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"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@bot.message_handler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82CA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lambda 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message: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message.text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Показать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ингредиенты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and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082CA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handle_show_ingredients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(message):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handle_view_ingredients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(message)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Обработчик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команды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"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Выбрать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блюдо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"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@bot.message_handler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82CA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lambda 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message: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message.text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Выбрать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блюдо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082CA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handle_cook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(message):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(message.chat.id,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Ищем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подходящий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рецепт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..."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Находим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подходящий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рецепт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best_recipe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find_best_recipe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best_recipe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(message.chat.id,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Предлагаю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приготовить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блюдо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best_recipe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'name'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missing_ingredients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find_missing_ingredients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best_recipe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'ingredients'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missing_ingredients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(message.chat.id,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хватает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следующих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ингредиентов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', '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.join(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missing_ingredients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(message.chat.id,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Ингредиентов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достаточно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можем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приступать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!"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(message.chat.id,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"Извините, не удалось найти подходящий рецепт."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Обработчик команды /</w:t>
      </w:r>
      <w:proofErr w:type="spellStart"/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clear</w:t>
      </w:r>
      <w:proofErr w:type="spellEnd"/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3AE60"/>
          <w:sz w:val="20"/>
          <w:szCs w:val="20"/>
          <w:lang w:eastAsia="ru-RU"/>
        </w:rPr>
        <w:t>@bot.message_handler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082CA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commands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=[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'clear'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handle_clear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Очистка списка </w:t>
      </w:r>
      <w:proofErr w:type="spellStart"/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user_ingredients</w:t>
      </w:r>
      <w:proofErr w:type="spellEnd"/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user_ingredients.clear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(message.chat.id,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"Список ингредиентов очищен."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Обработчик команды /</w:t>
      </w:r>
      <w:proofErr w:type="spellStart"/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cook</w:t>
      </w:r>
      <w:proofErr w:type="spellEnd"/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3AE60"/>
          <w:sz w:val="20"/>
          <w:szCs w:val="20"/>
          <w:lang w:eastAsia="ru-RU"/>
        </w:rPr>
        <w:t>@bot.message_handler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082CA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commands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=[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'cook'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handle_cook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(message.chat.id,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"Ищем подходящий рецепт..."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Находим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подходящий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рецепт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best_recipe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find_best_recipe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best_recipe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(message.chat.id,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Предлагаю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приготовить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блюдо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best_recipe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'name'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missing_ingredients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find_missing_ingredients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best_recipe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'ingredients'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missing_ingredients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bot.send_message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(message.chat.id,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хватает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следующих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ингредиентов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', '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.join(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missing_ingredients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(message.chat.id,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"Извините, не удалось найти подходящий рецепт."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Обработчик неизвестных команд</w:t>
      </w:r>
      <w:r w:rsidRPr="00082C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082CAB">
        <w:rPr>
          <w:rFonts w:ascii="Courier New" w:eastAsia="Times New Roman" w:hAnsi="Courier New" w:cs="Courier New"/>
          <w:color w:val="B3AE60"/>
          <w:sz w:val="20"/>
          <w:szCs w:val="20"/>
          <w:lang w:eastAsia="ru-RU"/>
        </w:rPr>
        <w:t>@bot.message_handler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082CA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func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lambda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082CAB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handle_unknown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bot.send_message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(message.chat.id,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"Извините, я не понимаю ваш запрос. Для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справки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lastRenderedPageBreak/>
        <w:t>напишите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/help."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__name__ == </w:t>
      </w:r>
      <w:r w:rsidRPr="00082C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"__main__"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proofErr w:type="gramStart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bot.polling</w:t>
      </w:r>
      <w:proofErr w:type="spellEnd"/>
      <w:proofErr w:type="gram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82CA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none_stop</w:t>
      </w:r>
      <w:proofErr w:type="spellEnd"/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082C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082C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</w:p>
    <w:p w:rsidR="004D129D" w:rsidRPr="00082CAB" w:rsidRDefault="004D129D" w:rsidP="004D129D">
      <w:pPr>
        <w:ind w:firstLine="0"/>
        <w:rPr>
          <w:lang w:val="en-US"/>
        </w:rPr>
      </w:pPr>
    </w:p>
    <w:p w:rsidR="003D4637" w:rsidRDefault="00082CAB" w:rsidP="003D4637">
      <w:pPr>
        <w:pStyle w:val="a6"/>
      </w:pPr>
      <w:r>
        <w:t>Пример работы</w:t>
      </w:r>
    </w:p>
    <w:p w:rsidR="00082CAB" w:rsidRPr="00082CAB" w:rsidRDefault="00082CAB" w:rsidP="00082CAB">
      <w:pPr>
        <w:rPr>
          <w:lang w:val="en-US"/>
        </w:rPr>
      </w:pPr>
    </w:p>
    <w:p w:rsidR="003D4637" w:rsidRDefault="003D4637" w:rsidP="003D4637">
      <w:r>
        <w:tab/>
      </w:r>
    </w:p>
    <w:p w:rsidR="003D4637" w:rsidRDefault="00082CAB" w:rsidP="003D4637">
      <w:pPr>
        <w:rPr>
          <w:noProof/>
        </w:rPr>
      </w:pPr>
      <w:r>
        <w:rPr>
          <w:noProof/>
        </w:rPr>
        <w:drawing>
          <wp:inline distT="0" distB="0" distL="0" distR="0">
            <wp:extent cx="6645910" cy="1551305"/>
            <wp:effectExtent l="0" t="0" r="0" b="0"/>
            <wp:docPr id="678946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46372" name="Рисунок 67894637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AB" w:rsidRPr="00082CAB" w:rsidRDefault="00082CAB" w:rsidP="00082CAB"/>
    <w:p w:rsidR="00082CAB" w:rsidRDefault="00082CAB" w:rsidP="00082CAB">
      <w:pPr>
        <w:rPr>
          <w:noProof/>
        </w:rPr>
      </w:pPr>
      <w:r>
        <w:rPr>
          <w:noProof/>
        </w:rPr>
        <w:drawing>
          <wp:inline distT="0" distB="0" distL="0" distR="0" wp14:anchorId="46402B2C" wp14:editId="26C4FE3E">
            <wp:extent cx="6645910" cy="2758440"/>
            <wp:effectExtent l="0" t="0" r="0" b="0"/>
            <wp:docPr id="7185122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12241" name="Рисунок 71851224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AB" w:rsidRDefault="00082CAB" w:rsidP="00082CAB">
      <w:pPr>
        <w:tabs>
          <w:tab w:val="left" w:pos="9749"/>
        </w:tabs>
      </w:pPr>
      <w:r>
        <w:rPr>
          <w:noProof/>
        </w:rPr>
        <w:drawing>
          <wp:inline distT="0" distB="0" distL="0" distR="0">
            <wp:extent cx="5474043" cy="2609402"/>
            <wp:effectExtent l="0" t="0" r="0" b="0"/>
            <wp:docPr id="14352293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29324" name="Рисунок 14352293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914" cy="262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082CAB" w:rsidRDefault="00082CAB" w:rsidP="00082CAB">
      <w:pPr>
        <w:tabs>
          <w:tab w:val="left" w:pos="9749"/>
        </w:tabs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45910" cy="3298190"/>
            <wp:effectExtent l="0" t="0" r="0" b="3810"/>
            <wp:docPr id="63133374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33749" name="Рисунок 6313337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AB" w:rsidRDefault="00082CAB" w:rsidP="00082CAB">
      <w:pPr>
        <w:jc w:val="center"/>
      </w:pPr>
      <w:r>
        <w:rPr>
          <w:noProof/>
        </w:rPr>
        <w:drawing>
          <wp:inline distT="0" distB="0" distL="0" distR="0" wp14:anchorId="64495739" wp14:editId="6CA41918">
            <wp:extent cx="6645910" cy="3681095"/>
            <wp:effectExtent l="0" t="0" r="0" b="1905"/>
            <wp:docPr id="148310763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07635" name="Рисунок 14831076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AB" w:rsidRPr="00082CAB" w:rsidRDefault="00082CAB" w:rsidP="00082CAB"/>
    <w:p w:rsidR="00082CAB" w:rsidRDefault="00082CAB" w:rsidP="00082CAB"/>
    <w:p w:rsidR="00082CAB" w:rsidRDefault="00082CAB" w:rsidP="00082CAB">
      <w:pPr>
        <w:tabs>
          <w:tab w:val="left" w:pos="6499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000F62ED" wp14:editId="6952D265">
            <wp:extent cx="6645910" cy="3813810"/>
            <wp:effectExtent l="0" t="0" r="0" b="0"/>
            <wp:docPr id="211145967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59670" name="Рисунок 21114596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AB" w:rsidRDefault="00082CAB" w:rsidP="00082CAB">
      <w:r>
        <w:rPr>
          <w:noProof/>
        </w:rPr>
        <w:drawing>
          <wp:inline distT="0" distB="0" distL="0" distR="0">
            <wp:extent cx="6645910" cy="5024755"/>
            <wp:effectExtent l="0" t="0" r="0" b="4445"/>
            <wp:docPr id="36794217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42173" name="Рисунок 36794217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AB" w:rsidRDefault="00082CAB" w:rsidP="00082CAB"/>
    <w:p w:rsidR="00082CAB" w:rsidRDefault="00082CAB" w:rsidP="00082CAB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45910" cy="4920615"/>
            <wp:effectExtent l="0" t="0" r="0" b="0"/>
            <wp:docPr id="53621548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15483" name="Рисунок 53621548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AB" w:rsidRDefault="00082CAB" w:rsidP="00082CAB">
      <w:pPr>
        <w:rPr>
          <w:noProof/>
        </w:rPr>
      </w:pPr>
    </w:p>
    <w:p w:rsidR="00082CAB" w:rsidRDefault="00082CAB" w:rsidP="00082CAB">
      <w:r>
        <w:rPr>
          <w:noProof/>
        </w:rPr>
        <w:drawing>
          <wp:inline distT="0" distB="0" distL="0" distR="0">
            <wp:extent cx="6645910" cy="4048125"/>
            <wp:effectExtent l="0" t="0" r="0" b="3175"/>
            <wp:docPr id="168302066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20661" name="Рисунок 168302066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AB" w:rsidRDefault="00082CAB" w:rsidP="00082CAB"/>
    <w:p w:rsidR="00082CAB" w:rsidRDefault="003716E8" w:rsidP="00082CAB">
      <w:r>
        <w:rPr>
          <w:noProof/>
        </w:rPr>
        <w:lastRenderedPageBreak/>
        <w:drawing>
          <wp:inline distT="0" distB="0" distL="0" distR="0">
            <wp:extent cx="6645910" cy="4575810"/>
            <wp:effectExtent l="0" t="0" r="0" b="0"/>
            <wp:docPr id="180896298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62986" name="Рисунок 180896298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E8" w:rsidRDefault="003716E8" w:rsidP="00082CAB">
      <w:r>
        <w:rPr>
          <w:noProof/>
        </w:rPr>
        <w:drawing>
          <wp:inline distT="0" distB="0" distL="0" distR="0">
            <wp:extent cx="6645910" cy="3208020"/>
            <wp:effectExtent l="0" t="0" r="0" b="5080"/>
            <wp:docPr id="64784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49" name="Рисунок 6478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E8" w:rsidRPr="003716E8" w:rsidRDefault="003716E8" w:rsidP="003716E8">
      <w:r>
        <w:rPr>
          <w:noProof/>
        </w:rPr>
        <w:lastRenderedPageBreak/>
        <w:drawing>
          <wp:inline distT="0" distB="0" distL="0" distR="0">
            <wp:extent cx="6645910" cy="3651885"/>
            <wp:effectExtent l="0" t="0" r="0" b="5715"/>
            <wp:docPr id="184846368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63685" name="Рисунок 184846368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E8" w:rsidRPr="003716E8" w:rsidRDefault="003716E8" w:rsidP="003716E8">
      <w:pPr>
        <w:tabs>
          <w:tab w:val="left" w:pos="6344"/>
        </w:tabs>
      </w:pPr>
      <w:r>
        <w:tab/>
      </w:r>
    </w:p>
    <w:sectPr w:rsidR="003716E8" w:rsidRPr="003716E8" w:rsidSect="00ED6B17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74FE8" w:rsidRDefault="00974FE8" w:rsidP="00082CAB">
      <w:pPr>
        <w:spacing w:after="0" w:line="240" w:lineRule="auto"/>
      </w:pPr>
      <w:r>
        <w:separator/>
      </w:r>
    </w:p>
  </w:endnote>
  <w:endnote w:type="continuationSeparator" w:id="0">
    <w:p w:rsidR="00974FE8" w:rsidRDefault="00974FE8" w:rsidP="00082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74FE8" w:rsidRDefault="00974FE8" w:rsidP="00082CAB">
      <w:pPr>
        <w:spacing w:after="0" w:line="240" w:lineRule="auto"/>
      </w:pPr>
      <w:r>
        <w:separator/>
      </w:r>
    </w:p>
  </w:footnote>
  <w:footnote w:type="continuationSeparator" w:id="0">
    <w:p w:rsidR="00974FE8" w:rsidRDefault="00974FE8" w:rsidP="00082C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D6467"/>
    <w:multiLevelType w:val="hybridMultilevel"/>
    <w:tmpl w:val="3378C8D2"/>
    <w:lvl w:ilvl="0" w:tplc="244026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034088"/>
    <w:multiLevelType w:val="hybridMultilevel"/>
    <w:tmpl w:val="10200CD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FFC75F3"/>
    <w:multiLevelType w:val="hybridMultilevel"/>
    <w:tmpl w:val="D242A734"/>
    <w:lvl w:ilvl="0" w:tplc="A2C270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E326EC"/>
    <w:multiLevelType w:val="hybridMultilevel"/>
    <w:tmpl w:val="B55C22E8"/>
    <w:lvl w:ilvl="0" w:tplc="ED9E4C5C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71C60F11"/>
    <w:multiLevelType w:val="hybridMultilevel"/>
    <w:tmpl w:val="53E84EFA"/>
    <w:lvl w:ilvl="0" w:tplc="34DC5A5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D527C36"/>
    <w:multiLevelType w:val="hybridMultilevel"/>
    <w:tmpl w:val="E9AE4D34"/>
    <w:lvl w:ilvl="0" w:tplc="07DA9D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8979308">
    <w:abstractNumId w:val="1"/>
  </w:num>
  <w:num w:numId="2" w16cid:durableId="1523395320">
    <w:abstractNumId w:val="0"/>
  </w:num>
  <w:num w:numId="3" w16cid:durableId="1974480340">
    <w:abstractNumId w:val="2"/>
  </w:num>
  <w:num w:numId="4" w16cid:durableId="1427070790">
    <w:abstractNumId w:val="4"/>
  </w:num>
  <w:num w:numId="5" w16cid:durableId="862279408">
    <w:abstractNumId w:val="5"/>
  </w:num>
  <w:num w:numId="6" w16cid:durableId="5243696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CAB"/>
    <w:rsid w:val="00001DCA"/>
    <w:rsid w:val="00005A95"/>
    <w:rsid w:val="000060C9"/>
    <w:rsid w:val="0001223E"/>
    <w:rsid w:val="00022056"/>
    <w:rsid w:val="00026F7C"/>
    <w:rsid w:val="00030C0D"/>
    <w:rsid w:val="00035434"/>
    <w:rsid w:val="00036B18"/>
    <w:rsid w:val="00036C69"/>
    <w:rsid w:val="000435C9"/>
    <w:rsid w:val="000437BA"/>
    <w:rsid w:val="00052829"/>
    <w:rsid w:val="00053653"/>
    <w:rsid w:val="00053E95"/>
    <w:rsid w:val="0005716E"/>
    <w:rsid w:val="00061F18"/>
    <w:rsid w:val="00062551"/>
    <w:rsid w:val="000642BF"/>
    <w:rsid w:val="00070B13"/>
    <w:rsid w:val="00070F25"/>
    <w:rsid w:val="00071DB0"/>
    <w:rsid w:val="00073375"/>
    <w:rsid w:val="00075C71"/>
    <w:rsid w:val="00077D9A"/>
    <w:rsid w:val="00082CAB"/>
    <w:rsid w:val="00083E8E"/>
    <w:rsid w:val="00086455"/>
    <w:rsid w:val="00087383"/>
    <w:rsid w:val="0009118B"/>
    <w:rsid w:val="000975A3"/>
    <w:rsid w:val="000A175D"/>
    <w:rsid w:val="000A406F"/>
    <w:rsid w:val="000A4D6A"/>
    <w:rsid w:val="000A636B"/>
    <w:rsid w:val="000B0C7D"/>
    <w:rsid w:val="000B1842"/>
    <w:rsid w:val="000B28C4"/>
    <w:rsid w:val="000B648E"/>
    <w:rsid w:val="000B6D01"/>
    <w:rsid w:val="000C0363"/>
    <w:rsid w:val="000C1ADB"/>
    <w:rsid w:val="000C525D"/>
    <w:rsid w:val="000E0EC6"/>
    <w:rsid w:val="000F226A"/>
    <w:rsid w:val="000F6973"/>
    <w:rsid w:val="000F708A"/>
    <w:rsid w:val="001005C4"/>
    <w:rsid w:val="00117AC2"/>
    <w:rsid w:val="00121146"/>
    <w:rsid w:val="00122115"/>
    <w:rsid w:val="00122A22"/>
    <w:rsid w:val="00134172"/>
    <w:rsid w:val="00134DE9"/>
    <w:rsid w:val="00166583"/>
    <w:rsid w:val="001741D1"/>
    <w:rsid w:val="0019150C"/>
    <w:rsid w:val="00192EA5"/>
    <w:rsid w:val="0019594F"/>
    <w:rsid w:val="00197BA5"/>
    <w:rsid w:val="001A1D1D"/>
    <w:rsid w:val="001A2F3A"/>
    <w:rsid w:val="001A3E59"/>
    <w:rsid w:val="001A3FCD"/>
    <w:rsid w:val="001B1F2F"/>
    <w:rsid w:val="001B3DA5"/>
    <w:rsid w:val="001C4809"/>
    <w:rsid w:val="001D43BD"/>
    <w:rsid w:val="001E4F30"/>
    <w:rsid w:val="001E7200"/>
    <w:rsid w:val="001E7A13"/>
    <w:rsid w:val="001F7461"/>
    <w:rsid w:val="00201263"/>
    <w:rsid w:val="0020673D"/>
    <w:rsid w:val="0020686C"/>
    <w:rsid w:val="0021082C"/>
    <w:rsid w:val="00212090"/>
    <w:rsid w:val="00216567"/>
    <w:rsid w:val="00223388"/>
    <w:rsid w:val="00223F8C"/>
    <w:rsid w:val="00224618"/>
    <w:rsid w:val="00225608"/>
    <w:rsid w:val="0022762A"/>
    <w:rsid w:val="00232CF7"/>
    <w:rsid w:val="00254358"/>
    <w:rsid w:val="00260A6A"/>
    <w:rsid w:val="00266491"/>
    <w:rsid w:val="00270458"/>
    <w:rsid w:val="0027167A"/>
    <w:rsid w:val="00272962"/>
    <w:rsid w:val="002839E0"/>
    <w:rsid w:val="00284883"/>
    <w:rsid w:val="002851C5"/>
    <w:rsid w:val="00294A4B"/>
    <w:rsid w:val="0029602C"/>
    <w:rsid w:val="002A3B13"/>
    <w:rsid w:val="002A4875"/>
    <w:rsid w:val="002C00C4"/>
    <w:rsid w:val="002C3AA2"/>
    <w:rsid w:val="002D482F"/>
    <w:rsid w:val="002D6B9C"/>
    <w:rsid w:val="002F126A"/>
    <w:rsid w:val="002F47D6"/>
    <w:rsid w:val="003023C7"/>
    <w:rsid w:val="00302865"/>
    <w:rsid w:val="00306197"/>
    <w:rsid w:val="00321708"/>
    <w:rsid w:val="00327495"/>
    <w:rsid w:val="003310F1"/>
    <w:rsid w:val="003335FD"/>
    <w:rsid w:val="00333FC6"/>
    <w:rsid w:val="0034296B"/>
    <w:rsid w:val="003570E5"/>
    <w:rsid w:val="00357D84"/>
    <w:rsid w:val="00360BAB"/>
    <w:rsid w:val="00370C61"/>
    <w:rsid w:val="003716E8"/>
    <w:rsid w:val="003850E8"/>
    <w:rsid w:val="003864D1"/>
    <w:rsid w:val="00387E19"/>
    <w:rsid w:val="00392C44"/>
    <w:rsid w:val="0039473F"/>
    <w:rsid w:val="003968EA"/>
    <w:rsid w:val="003A161F"/>
    <w:rsid w:val="003A20EA"/>
    <w:rsid w:val="003A2489"/>
    <w:rsid w:val="003B2280"/>
    <w:rsid w:val="003B5DD4"/>
    <w:rsid w:val="003B6798"/>
    <w:rsid w:val="003C50F2"/>
    <w:rsid w:val="003C5EAB"/>
    <w:rsid w:val="003D19E2"/>
    <w:rsid w:val="003D4637"/>
    <w:rsid w:val="003D6E89"/>
    <w:rsid w:val="003E423E"/>
    <w:rsid w:val="003E4509"/>
    <w:rsid w:val="003F31A8"/>
    <w:rsid w:val="003F3954"/>
    <w:rsid w:val="003F5CDC"/>
    <w:rsid w:val="003F6AB4"/>
    <w:rsid w:val="00400411"/>
    <w:rsid w:val="00402219"/>
    <w:rsid w:val="0040314D"/>
    <w:rsid w:val="00413748"/>
    <w:rsid w:val="00414F23"/>
    <w:rsid w:val="00415E39"/>
    <w:rsid w:val="00417363"/>
    <w:rsid w:val="00426169"/>
    <w:rsid w:val="00434489"/>
    <w:rsid w:val="00436401"/>
    <w:rsid w:val="00454E26"/>
    <w:rsid w:val="00460E7C"/>
    <w:rsid w:val="004637EE"/>
    <w:rsid w:val="00484D3B"/>
    <w:rsid w:val="00490B02"/>
    <w:rsid w:val="00492AB9"/>
    <w:rsid w:val="004948C5"/>
    <w:rsid w:val="00494B1C"/>
    <w:rsid w:val="0049579D"/>
    <w:rsid w:val="00497299"/>
    <w:rsid w:val="004A0AFA"/>
    <w:rsid w:val="004A6BDD"/>
    <w:rsid w:val="004A71E3"/>
    <w:rsid w:val="004B23FD"/>
    <w:rsid w:val="004B6B06"/>
    <w:rsid w:val="004C1EA8"/>
    <w:rsid w:val="004C5629"/>
    <w:rsid w:val="004D129D"/>
    <w:rsid w:val="004D2370"/>
    <w:rsid w:val="004D5DA1"/>
    <w:rsid w:val="004D6791"/>
    <w:rsid w:val="004D6FA1"/>
    <w:rsid w:val="004E08A6"/>
    <w:rsid w:val="004E7FD3"/>
    <w:rsid w:val="004F162E"/>
    <w:rsid w:val="004F774B"/>
    <w:rsid w:val="0051764B"/>
    <w:rsid w:val="00521479"/>
    <w:rsid w:val="0052517B"/>
    <w:rsid w:val="00526AE0"/>
    <w:rsid w:val="0053114A"/>
    <w:rsid w:val="005436A4"/>
    <w:rsid w:val="00543882"/>
    <w:rsid w:val="00545D73"/>
    <w:rsid w:val="00555F0B"/>
    <w:rsid w:val="00565C39"/>
    <w:rsid w:val="00575452"/>
    <w:rsid w:val="00583CB3"/>
    <w:rsid w:val="0058494A"/>
    <w:rsid w:val="00591981"/>
    <w:rsid w:val="005A1436"/>
    <w:rsid w:val="005A6448"/>
    <w:rsid w:val="005B14A1"/>
    <w:rsid w:val="005B24E3"/>
    <w:rsid w:val="005C2412"/>
    <w:rsid w:val="005C3CDB"/>
    <w:rsid w:val="005C435A"/>
    <w:rsid w:val="005D3631"/>
    <w:rsid w:val="005D3B7A"/>
    <w:rsid w:val="005D56F4"/>
    <w:rsid w:val="005F38A5"/>
    <w:rsid w:val="005F67BC"/>
    <w:rsid w:val="00606D54"/>
    <w:rsid w:val="00606DC4"/>
    <w:rsid w:val="00610FD0"/>
    <w:rsid w:val="00614C51"/>
    <w:rsid w:val="00615EDD"/>
    <w:rsid w:val="0062500F"/>
    <w:rsid w:val="00632593"/>
    <w:rsid w:val="00640594"/>
    <w:rsid w:val="00651BDB"/>
    <w:rsid w:val="00655200"/>
    <w:rsid w:val="00655A6C"/>
    <w:rsid w:val="006574CE"/>
    <w:rsid w:val="00660422"/>
    <w:rsid w:val="00661F30"/>
    <w:rsid w:val="006659B3"/>
    <w:rsid w:val="00666BFA"/>
    <w:rsid w:val="0067256C"/>
    <w:rsid w:val="00674E49"/>
    <w:rsid w:val="006760E2"/>
    <w:rsid w:val="00687324"/>
    <w:rsid w:val="0069242B"/>
    <w:rsid w:val="006A5AA4"/>
    <w:rsid w:val="006B03A9"/>
    <w:rsid w:val="006B1CD8"/>
    <w:rsid w:val="006B3452"/>
    <w:rsid w:val="006C0846"/>
    <w:rsid w:val="006C0FAB"/>
    <w:rsid w:val="006C0FB6"/>
    <w:rsid w:val="006C1596"/>
    <w:rsid w:val="006E1B24"/>
    <w:rsid w:val="006E361B"/>
    <w:rsid w:val="006F283F"/>
    <w:rsid w:val="00712ABD"/>
    <w:rsid w:val="0071771B"/>
    <w:rsid w:val="00717EC1"/>
    <w:rsid w:val="0072141F"/>
    <w:rsid w:val="007360F7"/>
    <w:rsid w:val="00737D22"/>
    <w:rsid w:val="0074492C"/>
    <w:rsid w:val="007602A0"/>
    <w:rsid w:val="00790AD1"/>
    <w:rsid w:val="007962F5"/>
    <w:rsid w:val="007A4BDD"/>
    <w:rsid w:val="007A6EE8"/>
    <w:rsid w:val="007A6F7D"/>
    <w:rsid w:val="007B2F46"/>
    <w:rsid w:val="007C10E3"/>
    <w:rsid w:val="007C59BF"/>
    <w:rsid w:val="007C60CF"/>
    <w:rsid w:val="007D01FA"/>
    <w:rsid w:val="007D0310"/>
    <w:rsid w:val="007D0B83"/>
    <w:rsid w:val="007D1A06"/>
    <w:rsid w:val="007D4BA0"/>
    <w:rsid w:val="007E5525"/>
    <w:rsid w:val="007E724C"/>
    <w:rsid w:val="007F4CEC"/>
    <w:rsid w:val="00800075"/>
    <w:rsid w:val="00801B78"/>
    <w:rsid w:val="0080426C"/>
    <w:rsid w:val="0081079F"/>
    <w:rsid w:val="008107AA"/>
    <w:rsid w:val="008126E3"/>
    <w:rsid w:val="00814CB7"/>
    <w:rsid w:val="008150E6"/>
    <w:rsid w:val="00827693"/>
    <w:rsid w:val="0083435B"/>
    <w:rsid w:val="0083560A"/>
    <w:rsid w:val="0084093F"/>
    <w:rsid w:val="00847744"/>
    <w:rsid w:val="00847AE4"/>
    <w:rsid w:val="00854720"/>
    <w:rsid w:val="00881666"/>
    <w:rsid w:val="008818F6"/>
    <w:rsid w:val="00883220"/>
    <w:rsid w:val="00893ABD"/>
    <w:rsid w:val="0089422B"/>
    <w:rsid w:val="008954DE"/>
    <w:rsid w:val="008A7FD1"/>
    <w:rsid w:val="008B27D9"/>
    <w:rsid w:val="008B5BDE"/>
    <w:rsid w:val="008C2826"/>
    <w:rsid w:val="008C5854"/>
    <w:rsid w:val="008C7D20"/>
    <w:rsid w:val="008D3441"/>
    <w:rsid w:val="008D3F18"/>
    <w:rsid w:val="008D569A"/>
    <w:rsid w:val="008D64F4"/>
    <w:rsid w:val="008D65DB"/>
    <w:rsid w:val="008E0FFD"/>
    <w:rsid w:val="008E1562"/>
    <w:rsid w:val="008E1823"/>
    <w:rsid w:val="008E5A92"/>
    <w:rsid w:val="008F5987"/>
    <w:rsid w:val="00903F51"/>
    <w:rsid w:val="009064C4"/>
    <w:rsid w:val="009076B5"/>
    <w:rsid w:val="0091189C"/>
    <w:rsid w:val="00911F6C"/>
    <w:rsid w:val="00920B30"/>
    <w:rsid w:val="009220DD"/>
    <w:rsid w:val="009236CA"/>
    <w:rsid w:val="00926400"/>
    <w:rsid w:val="00932EBF"/>
    <w:rsid w:val="00954B2C"/>
    <w:rsid w:val="00966995"/>
    <w:rsid w:val="00974FE8"/>
    <w:rsid w:val="00975DB0"/>
    <w:rsid w:val="009776E9"/>
    <w:rsid w:val="00983A7C"/>
    <w:rsid w:val="00991439"/>
    <w:rsid w:val="00991A88"/>
    <w:rsid w:val="00992092"/>
    <w:rsid w:val="00996862"/>
    <w:rsid w:val="009A45CC"/>
    <w:rsid w:val="009A54BC"/>
    <w:rsid w:val="009A5ACC"/>
    <w:rsid w:val="009A7D7D"/>
    <w:rsid w:val="009B07D1"/>
    <w:rsid w:val="009B4471"/>
    <w:rsid w:val="009C3A67"/>
    <w:rsid w:val="009C7FC9"/>
    <w:rsid w:val="009D45C6"/>
    <w:rsid w:val="009D47B6"/>
    <w:rsid w:val="009E45BF"/>
    <w:rsid w:val="009E587C"/>
    <w:rsid w:val="009E5A00"/>
    <w:rsid w:val="009F0E5F"/>
    <w:rsid w:val="009F6090"/>
    <w:rsid w:val="00A02AAD"/>
    <w:rsid w:val="00A03287"/>
    <w:rsid w:val="00A03922"/>
    <w:rsid w:val="00A049F3"/>
    <w:rsid w:val="00A15E8C"/>
    <w:rsid w:val="00A17A1C"/>
    <w:rsid w:val="00A2200D"/>
    <w:rsid w:val="00A25242"/>
    <w:rsid w:val="00A32F6F"/>
    <w:rsid w:val="00A4114E"/>
    <w:rsid w:val="00A41947"/>
    <w:rsid w:val="00A45756"/>
    <w:rsid w:val="00A46480"/>
    <w:rsid w:val="00A47761"/>
    <w:rsid w:val="00A64AB9"/>
    <w:rsid w:val="00A661BE"/>
    <w:rsid w:val="00A6669A"/>
    <w:rsid w:val="00A6733B"/>
    <w:rsid w:val="00A72A9C"/>
    <w:rsid w:val="00A90424"/>
    <w:rsid w:val="00A91598"/>
    <w:rsid w:val="00A93B16"/>
    <w:rsid w:val="00A94E4C"/>
    <w:rsid w:val="00A97187"/>
    <w:rsid w:val="00AA09A9"/>
    <w:rsid w:val="00AA5F54"/>
    <w:rsid w:val="00AB7390"/>
    <w:rsid w:val="00AD52B3"/>
    <w:rsid w:val="00AE004A"/>
    <w:rsid w:val="00AE3BAC"/>
    <w:rsid w:val="00AE490E"/>
    <w:rsid w:val="00AE732E"/>
    <w:rsid w:val="00AE7443"/>
    <w:rsid w:val="00B00B19"/>
    <w:rsid w:val="00B01B8B"/>
    <w:rsid w:val="00B01D47"/>
    <w:rsid w:val="00B0351D"/>
    <w:rsid w:val="00B042C6"/>
    <w:rsid w:val="00B11514"/>
    <w:rsid w:val="00B143F1"/>
    <w:rsid w:val="00B31839"/>
    <w:rsid w:val="00B32C50"/>
    <w:rsid w:val="00B3429A"/>
    <w:rsid w:val="00B3660F"/>
    <w:rsid w:val="00B43892"/>
    <w:rsid w:val="00B561BA"/>
    <w:rsid w:val="00B650BB"/>
    <w:rsid w:val="00B6627A"/>
    <w:rsid w:val="00B66286"/>
    <w:rsid w:val="00B75F52"/>
    <w:rsid w:val="00B775CE"/>
    <w:rsid w:val="00B77816"/>
    <w:rsid w:val="00B802CE"/>
    <w:rsid w:val="00B80D56"/>
    <w:rsid w:val="00B82D52"/>
    <w:rsid w:val="00B86204"/>
    <w:rsid w:val="00B91333"/>
    <w:rsid w:val="00B92D22"/>
    <w:rsid w:val="00B966ED"/>
    <w:rsid w:val="00B972CD"/>
    <w:rsid w:val="00BB15BC"/>
    <w:rsid w:val="00BC11F5"/>
    <w:rsid w:val="00BD68F8"/>
    <w:rsid w:val="00BD7788"/>
    <w:rsid w:val="00BE2CBC"/>
    <w:rsid w:val="00BE4536"/>
    <w:rsid w:val="00BE48C0"/>
    <w:rsid w:val="00BF6836"/>
    <w:rsid w:val="00C033CF"/>
    <w:rsid w:val="00C07FB0"/>
    <w:rsid w:val="00C12BDE"/>
    <w:rsid w:val="00C164E2"/>
    <w:rsid w:val="00C219D3"/>
    <w:rsid w:val="00C22FCE"/>
    <w:rsid w:val="00C31783"/>
    <w:rsid w:val="00C4142A"/>
    <w:rsid w:val="00C46F83"/>
    <w:rsid w:val="00C47608"/>
    <w:rsid w:val="00C47714"/>
    <w:rsid w:val="00C527CE"/>
    <w:rsid w:val="00C57BA4"/>
    <w:rsid w:val="00C631C7"/>
    <w:rsid w:val="00C63E13"/>
    <w:rsid w:val="00C70003"/>
    <w:rsid w:val="00C749CF"/>
    <w:rsid w:val="00C84865"/>
    <w:rsid w:val="00C90C9D"/>
    <w:rsid w:val="00C9144E"/>
    <w:rsid w:val="00C96AAF"/>
    <w:rsid w:val="00CA0938"/>
    <w:rsid w:val="00CB1961"/>
    <w:rsid w:val="00CB4DF0"/>
    <w:rsid w:val="00CB5AC2"/>
    <w:rsid w:val="00CB697A"/>
    <w:rsid w:val="00CC68D2"/>
    <w:rsid w:val="00CD5649"/>
    <w:rsid w:val="00CD6B36"/>
    <w:rsid w:val="00CE058E"/>
    <w:rsid w:val="00CE1916"/>
    <w:rsid w:val="00CE3A63"/>
    <w:rsid w:val="00CE3D0A"/>
    <w:rsid w:val="00CE6B61"/>
    <w:rsid w:val="00D12141"/>
    <w:rsid w:val="00D12B50"/>
    <w:rsid w:val="00D1387B"/>
    <w:rsid w:val="00D13F24"/>
    <w:rsid w:val="00D1481C"/>
    <w:rsid w:val="00D23189"/>
    <w:rsid w:val="00D25F74"/>
    <w:rsid w:val="00D340D2"/>
    <w:rsid w:val="00D441B6"/>
    <w:rsid w:val="00D45796"/>
    <w:rsid w:val="00D50A07"/>
    <w:rsid w:val="00D61E7C"/>
    <w:rsid w:val="00D65719"/>
    <w:rsid w:val="00D71CC6"/>
    <w:rsid w:val="00D74052"/>
    <w:rsid w:val="00D83932"/>
    <w:rsid w:val="00D93D92"/>
    <w:rsid w:val="00D96C00"/>
    <w:rsid w:val="00DA4005"/>
    <w:rsid w:val="00DC2B3B"/>
    <w:rsid w:val="00DC6CE6"/>
    <w:rsid w:val="00DD19CC"/>
    <w:rsid w:val="00DD4E7A"/>
    <w:rsid w:val="00DD74C6"/>
    <w:rsid w:val="00DE2848"/>
    <w:rsid w:val="00DE2BD0"/>
    <w:rsid w:val="00DE3241"/>
    <w:rsid w:val="00DE6EEC"/>
    <w:rsid w:val="00DF2496"/>
    <w:rsid w:val="00DF4B6F"/>
    <w:rsid w:val="00E01BFB"/>
    <w:rsid w:val="00E0604D"/>
    <w:rsid w:val="00E061F6"/>
    <w:rsid w:val="00E063A0"/>
    <w:rsid w:val="00E134B6"/>
    <w:rsid w:val="00E13D4A"/>
    <w:rsid w:val="00E21A29"/>
    <w:rsid w:val="00E240D4"/>
    <w:rsid w:val="00E27387"/>
    <w:rsid w:val="00E34C47"/>
    <w:rsid w:val="00E45863"/>
    <w:rsid w:val="00E55211"/>
    <w:rsid w:val="00E636A2"/>
    <w:rsid w:val="00E64B1A"/>
    <w:rsid w:val="00E7198B"/>
    <w:rsid w:val="00E73765"/>
    <w:rsid w:val="00E81EF8"/>
    <w:rsid w:val="00E8696D"/>
    <w:rsid w:val="00E91615"/>
    <w:rsid w:val="00E929FD"/>
    <w:rsid w:val="00E93D5D"/>
    <w:rsid w:val="00EA0635"/>
    <w:rsid w:val="00EA5D3C"/>
    <w:rsid w:val="00EA7EAC"/>
    <w:rsid w:val="00EB215C"/>
    <w:rsid w:val="00EB3B90"/>
    <w:rsid w:val="00EB5466"/>
    <w:rsid w:val="00EB5771"/>
    <w:rsid w:val="00EB5D26"/>
    <w:rsid w:val="00EC2FA5"/>
    <w:rsid w:val="00EC6B99"/>
    <w:rsid w:val="00ED0BD9"/>
    <w:rsid w:val="00ED1467"/>
    <w:rsid w:val="00ED6B17"/>
    <w:rsid w:val="00EE0DE3"/>
    <w:rsid w:val="00EE34F4"/>
    <w:rsid w:val="00EE4C42"/>
    <w:rsid w:val="00EE5239"/>
    <w:rsid w:val="00EE66A9"/>
    <w:rsid w:val="00EF050B"/>
    <w:rsid w:val="00EF7741"/>
    <w:rsid w:val="00F00F26"/>
    <w:rsid w:val="00F02B5B"/>
    <w:rsid w:val="00F0525E"/>
    <w:rsid w:val="00F16C04"/>
    <w:rsid w:val="00F25E84"/>
    <w:rsid w:val="00F339AF"/>
    <w:rsid w:val="00F47D5A"/>
    <w:rsid w:val="00F55C44"/>
    <w:rsid w:val="00F71527"/>
    <w:rsid w:val="00F72DC3"/>
    <w:rsid w:val="00F72E19"/>
    <w:rsid w:val="00F7556F"/>
    <w:rsid w:val="00F77203"/>
    <w:rsid w:val="00F80DD8"/>
    <w:rsid w:val="00F814E5"/>
    <w:rsid w:val="00F8251B"/>
    <w:rsid w:val="00F82F44"/>
    <w:rsid w:val="00F836CA"/>
    <w:rsid w:val="00F877B4"/>
    <w:rsid w:val="00F949C8"/>
    <w:rsid w:val="00F9771A"/>
    <w:rsid w:val="00FA6CA7"/>
    <w:rsid w:val="00FB2C49"/>
    <w:rsid w:val="00FB5D78"/>
    <w:rsid w:val="00FB6B10"/>
    <w:rsid w:val="00FC2D8A"/>
    <w:rsid w:val="00FD1F9B"/>
    <w:rsid w:val="00FD2190"/>
    <w:rsid w:val="00FD2C85"/>
    <w:rsid w:val="00FD55FB"/>
    <w:rsid w:val="00FD5E07"/>
    <w:rsid w:val="00FE0AD2"/>
    <w:rsid w:val="00FE6305"/>
    <w:rsid w:val="00FF0D98"/>
    <w:rsid w:val="00FF0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D575E"/>
  <w15:chartTrackingRefBased/>
  <w15:docId w15:val="{0E029EF4-C338-244D-A65B-2E92904C7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0F44"/>
  </w:style>
  <w:style w:type="paragraph" w:styleId="1">
    <w:name w:val="heading 1"/>
    <w:basedOn w:val="a"/>
    <w:next w:val="a"/>
    <w:link w:val="10"/>
    <w:uiPriority w:val="9"/>
    <w:qFormat/>
    <w:rsid w:val="003D46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D46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82C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B3D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91">
    <w:name w:val="sc91"/>
    <w:basedOn w:val="a0"/>
    <w:rsid w:val="0058494A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51">
    <w:name w:val="sc51"/>
    <w:basedOn w:val="a0"/>
    <w:rsid w:val="0058494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58494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58494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58494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58494A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a0"/>
    <w:rsid w:val="0058494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58494A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58494A"/>
    <w:rPr>
      <w:rFonts w:ascii="Courier New" w:hAnsi="Courier New" w:cs="Courier New" w:hint="default"/>
      <w:color w:val="008000"/>
      <w:sz w:val="20"/>
      <w:szCs w:val="20"/>
    </w:rPr>
  </w:style>
  <w:style w:type="paragraph" w:styleId="a4">
    <w:name w:val="Normal (Web)"/>
    <w:basedOn w:val="a"/>
    <w:uiPriority w:val="99"/>
    <w:unhideWhenUsed/>
    <w:rsid w:val="003968EA"/>
    <w:pPr>
      <w:spacing w:before="100" w:beforeAutospacing="1" w:after="100" w:afterAutospacing="1" w:line="240" w:lineRule="auto"/>
      <w:ind w:firstLine="0"/>
    </w:pPr>
    <w:rPr>
      <w:rFonts w:eastAsia="Times New Roman"/>
      <w:sz w:val="24"/>
      <w:lang w:eastAsia="ru-RU"/>
    </w:rPr>
  </w:style>
  <w:style w:type="paragraph" w:styleId="a5">
    <w:name w:val="List Paragraph"/>
    <w:basedOn w:val="a"/>
    <w:uiPriority w:val="34"/>
    <w:qFormat/>
    <w:rsid w:val="00333FC6"/>
    <w:pPr>
      <w:ind w:left="720"/>
      <w:contextualSpacing/>
    </w:pPr>
  </w:style>
  <w:style w:type="character" w:customStyle="1" w:styleId="sc71">
    <w:name w:val="sc71"/>
    <w:basedOn w:val="a0"/>
    <w:rsid w:val="00FE0AD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3D46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D46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itle"/>
    <w:basedOn w:val="a"/>
    <w:next w:val="a"/>
    <w:link w:val="a7"/>
    <w:uiPriority w:val="10"/>
    <w:qFormat/>
    <w:rsid w:val="003D46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3D46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0"/>
    <w:link w:val="3"/>
    <w:uiPriority w:val="9"/>
    <w:rsid w:val="00082CAB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82C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82CA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082C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82CAB"/>
  </w:style>
  <w:style w:type="paragraph" w:styleId="aa">
    <w:name w:val="footer"/>
    <w:basedOn w:val="a"/>
    <w:link w:val="ab"/>
    <w:uiPriority w:val="99"/>
    <w:unhideWhenUsed/>
    <w:rsid w:val="00082C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82C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2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6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8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6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1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4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46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3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9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esxton/Library/Group%20Containers/UBF8T346G9.Office/User%20Content.localized/Templates.localized/Report_PCPL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36C1D-DF07-4828-9307-9642A840C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Report_PCPL.dotx</Template>
  <TotalTime>4</TotalTime>
  <Pages>12</Pages>
  <Words>1013</Words>
  <Characters>8626</Characters>
  <Application>Microsoft Office Word</Application>
  <DocSecurity>0</DocSecurity>
  <Lines>663</Lines>
  <Paragraphs>438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Сомов Кирилл</dc:creator>
  <cp:keywords/>
  <dc:description/>
  <cp:lastModifiedBy>Кирилл Сомов</cp:lastModifiedBy>
  <cp:revision>1</cp:revision>
  <cp:lastPrinted>2023-12-12T13:08:00Z</cp:lastPrinted>
  <dcterms:created xsi:type="dcterms:W3CDTF">2023-12-19T10:02:00Z</dcterms:created>
  <dcterms:modified xsi:type="dcterms:W3CDTF">2023-12-19T10:14:00Z</dcterms:modified>
</cp:coreProperties>
</file>